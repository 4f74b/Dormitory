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63B5DE2E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3D2FA18C" w14:textId="77777777" w:rsidR="00BC43D7" w:rsidRDefault="00BC43D7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  <w:noProof/>
              </w:rPr>
            </w:pPr>
          </w:p>
          <w:p w14:paraId="4C65AF15" w14:textId="2EA2F8CD" w:rsidR="003D1B71" w:rsidRDefault="00BC43D7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18D39B80" wp14:editId="05E952F7">
                  <wp:extent cx="1470660" cy="115824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10"/>
                          <a:srcRect l="26024" t="14090" r="2228" b="58814"/>
                          <a:stretch/>
                        </pic:blipFill>
                        <pic:spPr bwMode="auto">
                          <a:xfrm>
                            <a:off x="0" y="0"/>
                            <a:ext cx="1471197" cy="1158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73FA9324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6EEBB619" w14:textId="10B44DDB" w:rsidR="003D1B71" w:rsidRPr="00310F17" w:rsidRDefault="005D5D8A" w:rsidP="00310F17">
            <w:pPr>
              <w:pStyle w:val="Title"/>
            </w:pPr>
            <w:r>
              <w:t>Aftab Alam</w:t>
            </w:r>
            <w:r w:rsidR="003D1B71" w:rsidRPr="00310F17">
              <w:br/>
            </w:r>
          </w:p>
        </w:tc>
      </w:tr>
      <w:tr w:rsidR="003D1B71" w14:paraId="21099953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531989B7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5C506C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29DE9209267C403E8AE9ECF6EEA73232"/>
              </w:placeholder>
              <w:temporary/>
              <w:showingPlcHdr/>
              <w15:appearance w15:val="hidden"/>
            </w:sdtPr>
            <w:sdtEndPr/>
            <w:sdtContent>
              <w:p w14:paraId="42A0C25A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14:paraId="2C4CBEED" w14:textId="426B72FA" w:rsidR="003D1B71" w:rsidRPr="00740017" w:rsidRDefault="000130A2" w:rsidP="002705F5">
            <w:pPr>
              <w:pStyle w:val="Dates"/>
              <w:numPr>
                <w:ilvl w:val="0"/>
                <w:numId w:val="4"/>
              </w:numPr>
              <w:ind w:left="36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  <w:r w:rsidR="00313E3C">
              <w:rPr>
                <w:rFonts w:ascii="Calibri" w:hAnsi="Calibri" w:cs="Calibri"/>
              </w:rPr>
              <w:t>5</w:t>
            </w:r>
            <w:r w:rsidR="001854E3">
              <w:rPr>
                <w:rFonts w:ascii="Calibri" w:hAnsi="Calibri" w:cs="Calibri"/>
              </w:rPr>
              <w:t xml:space="preserve"> </w:t>
            </w:r>
            <w:r w:rsidR="00222E6C">
              <w:rPr>
                <w:rFonts w:ascii="Calibri" w:hAnsi="Calibri" w:cs="Calibri"/>
              </w:rPr>
              <w:t>oct</w:t>
            </w:r>
            <w:r w:rsidR="003D1B71" w:rsidRPr="00740017">
              <w:rPr>
                <w:rFonts w:ascii="Calibri" w:hAnsi="Calibri" w:cs="Calibri"/>
              </w:rPr>
              <w:t>–</w:t>
            </w:r>
            <w:r w:rsidR="00B0000F">
              <w:rPr>
                <w:rFonts w:ascii="Calibri" w:hAnsi="Calibri" w:cs="Calibri"/>
              </w:rPr>
              <w:t>25</w:t>
            </w:r>
            <w:r w:rsidR="00222E6C">
              <w:rPr>
                <w:rFonts w:ascii="Calibri" w:hAnsi="Calibri" w:cs="Calibri"/>
              </w:rPr>
              <w:t xml:space="preserve"> November</w:t>
            </w:r>
            <w:r w:rsidR="00B0000F">
              <w:rPr>
                <w:rFonts w:ascii="Calibri" w:hAnsi="Calibri" w:cs="Calibri"/>
              </w:rPr>
              <w:t xml:space="preserve"> </w:t>
            </w:r>
          </w:p>
          <w:p w14:paraId="174567D6" w14:textId="47F577E4" w:rsidR="003D1B71" w:rsidRPr="00740017" w:rsidRDefault="00B0000F" w:rsidP="002705F5">
            <w:pPr>
              <w:pStyle w:val="Experience"/>
              <w:ind w:left="36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Web Development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Frontend Developer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C85847">
              <w:rPr>
                <w:rFonts w:ascii="Calibri" w:hAnsi="Calibri" w:cs="Calibri"/>
              </w:rPr>
              <w:t>With seventh semester UET student</w:t>
            </w:r>
            <w:r w:rsidR="0090415D">
              <w:rPr>
                <w:rFonts w:ascii="Calibri" w:hAnsi="Calibri" w:cs="Calibri"/>
              </w:rPr>
              <w:t>.</w:t>
            </w:r>
          </w:p>
          <w:p w14:paraId="5CAD3922" w14:textId="3A061532" w:rsidR="003D1B71" w:rsidRPr="00740017" w:rsidRDefault="0046284A" w:rsidP="002705F5">
            <w:pPr>
              <w:pStyle w:val="Dates"/>
              <w:numPr>
                <w:ilvl w:val="0"/>
                <w:numId w:val="4"/>
              </w:numPr>
              <w:ind w:left="360"/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/>
              </w:rPr>
              <w:t xml:space="preserve">15 </w:t>
            </w:r>
            <w:r w:rsidR="00222E6C">
              <w:rPr>
                <w:rFonts w:ascii="Calibri" w:hAnsi="Calibri" w:cs="Calibri"/>
              </w:rPr>
              <w:t xml:space="preserve"> </w:t>
            </w:r>
            <w:r w:rsidR="008604DC">
              <w:rPr>
                <w:rFonts w:ascii="Calibri" w:hAnsi="Calibri" w:cs="Calibri"/>
              </w:rPr>
              <w:t>December</w:t>
            </w:r>
            <w:proofErr w:type="gramEnd"/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>current</w:t>
            </w:r>
          </w:p>
          <w:p w14:paraId="7C75B69F" w14:textId="1FAAB6C1" w:rsidR="003D1B71" w:rsidRPr="00740017" w:rsidRDefault="0046284A" w:rsidP="002705F5">
            <w:pPr>
              <w:pStyle w:val="Experience"/>
              <w:ind w:left="36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Web Development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Fullstack</w:t>
            </w:r>
            <w:proofErr w:type="spellEnd"/>
            <w:r>
              <w:rPr>
                <w:rFonts w:ascii="Calibri" w:hAnsi="Calibri" w:cs="Calibri"/>
              </w:rPr>
              <w:t xml:space="preserve"> web developer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13E3C">
              <w:rPr>
                <w:rFonts w:ascii="Calibri" w:hAnsi="Calibri" w:cs="Calibri"/>
              </w:rPr>
              <w:t>Dentist web app</w:t>
            </w:r>
          </w:p>
          <w:p w14:paraId="4AEBF9D5" w14:textId="672E0794" w:rsidR="003D1B71" w:rsidRPr="00740017" w:rsidRDefault="008604DC" w:rsidP="002705F5">
            <w:pPr>
              <w:pStyle w:val="Dates"/>
              <w:numPr>
                <w:ilvl w:val="0"/>
                <w:numId w:val="4"/>
              </w:numPr>
              <w:ind w:left="36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29 December</w:t>
            </w:r>
            <w:r w:rsidR="003D1B71" w:rsidRPr="00740017">
              <w:rPr>
                <w:rFonts w:ascii="Calibri" w:hAnsi="Calibri" w:cs="Calibri"/>
              </w:rPr>
              <w:t>–</w:t>
            </w:r>
            <w:r>
              <w:rPr>
                <w:rFonts w:ascii="Calibri" w:hAnsi="Calibri" w:cs="Calibri"/>
              </w:rPr>
              <w:t>current</w:t>
            </w:r>
          </w:p>
          <w:p w14:paraId="6FE35153" w14:textId="5420E21D" w:rsidR="003D1B71" w:rsidRPr="00740017" w:rsidRDefault="008604DC" w:rsidP="002705F5">
            <w:pPr>
              <w:pStyle w:val="Experience"/>
              <w:ind w:left="36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Web Development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proofErr w:type="spellStart"/>
            <w:r>
              <w:rPr>
                <w:rFonts w:ascii="Calibri" w:hAnsi="Calibri" w:cs="Calibri"/>
              </w:rPr>
              <w:t>Fullstack</w:t>
            </w:r>
            <w:proofErr w:type="spellEnd"/>
            <w:r>
              <w:rPr>
                <w:rFonts w:ascii="Calibri" w:hAnsi="Calibri" w:cs="Calibri"/>
              </w:rPr>
              <w:t xml:space="preserve"> web Developer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3D1B71" w:rsidRPr="00740017">
              <w:rPr>
                <w:rStyle w:val="Strong"/>
                <w:rFonts w:ascii="Calibri" w:hAnsi="Calibri" w:cs="Calibri"/>
              </w:rPr>
              <w:t>•</w:t>
            </w:r>
            <w:r w:rsidR="003D1B71" w:rsidRPr="00740017">
              <w:rPr>
                <w:rFonts w:ascii="Calibri" w:hAnsi="Calibri" w:cs="Calibri"/>
              </w:rPr>
              <w:t xml:space="preserve"> </w:t>
            </w:r>
            <w:r w:rsidR="001E56BE">
              <w:rPr>
                <w:rFonts w:ascii="Calibri" w:hAnsi="Calibri" w:cs="Calibri"/>
              </w:rPr>
              <w:t>Hostel Management system with AI integration for face and mask detection.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78D2F355F1574C03AC7D3F2B93E23B4C"/>
              </w:placeholder>
              <w:temporary/>
              <w:showingPlcHdr/>
              <w15:appearance w15:val="hidden"/>
            </w:sdtPr>
            <w:sdtEndPr/>
            <w:sdtContent>
              <w:p w14:paraId="7EB3D2B6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53A7902B" w14:textId="3642EE87" w:rsidR="003D1B71" w:rsidRPr="00740017" w:rsidRDefault="00B1119C" w:rsidP="00353B60">
            <w:pPr>
              <w:pStyle w:val="SchoolName"/>
            </w:pPr>
            <w:r>
              <w:t>BS Software engineering in IMS Peshawar</w:t>
            </w:r>
          </w:p>
          <w:p w14:paraId="652EEAB9" w14:textId="65266413" w:rsidR="000F1548" w:rsidRDefault="000F1548" w:rsidP="00AC6C7E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Third Semester</w:t>
            </w:r>
            <w:r w:rsidR="00770416">
              <w:rPr>
                <w:rFonts w:ascii="Calibri" w:hAnsi="Calibri" w:cs="Calibri"/>
              </w:rPr>
              <w:t>.</w:t>
            </w:r>
          </w:p>
          <w:p w14:paraId="3D091A7A" w14:textId="3FC44F10" w:rsidR="003D1B71" w:rsidRPr="00971E43" w:rsidRDefault="00B1119C" w:rsidP="00971E43">
            <w:pPr>
              <w:pStyle w:val="ListBullet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Current </w:t>
            </w:r>
            <w:proofErr w:type="spellStart"/>
            <w:r w:rsidR="000F1548">
              <w:rPr>
                <w:rFonts w:ascii="Calibri" w:hAnsi="Calibri" w:cs="Calibri"/>
              </w:rPr>
              <w:t>gpa</w:t>
            </w:r>
            <w:proofErr w:type="spellEnd"/>
            <w:r w:rsidR="000F1548">
              <w:rPr>
                <w:rFonts w:ascii="Calibri" w:hAnsi="Calibri" w:cs="Calibri"/>
              </w:rPr>
              <w:t xml:space="preserve"> is 3.86</w:t>
            </w:r>
          </w:p>
          <w:sdt>
            <w:sdtPr>
              <w:rPr>
                <w:rFonts w:ascii="Calibri" w:hAnsi="Calibri" w:cs="Calibri"/>
                <w:color w:val="0072C7"/>
              </w:rPr>
              <w:id w:val="1374043770"/>
              <w:placeholder>
                <w:docPart w:val="856480E8EEBA4140848E9D21084F9F7F"/>
              </w:placeholder>
              <w:temporary/>
              <w:showingPlcHdr/>
              <w15:appearance w15:val="hidden"/>
            </w:sdtPr>
            <w:sdtEndPr/>
            <w:sdtContent>
              <w:p w14:paraId="214982DA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References</w:t>
                </w:r>
              </w:p>
            </w:sdtContent>
          </w:sdt>
          <w:p w14:paraId="1C2DB871" w14:textId="15C5547E" w:rsidR="003D1B71" w:rsidRPr="0056708E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14:paraId="340CF2AF" w14:textId="77777777" w:rsidTr="003D1B71">
        <w:trPr>
          <w:trHeight w:val="1164"/>
        </w:trPr>
        <w:tc>
          <w:tcPr>
            <w:tcW w:w="720" w:type="dxa"/>
          </w:tcPr>
          <w:p w14:paraId="084BC991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5E806CEE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7FDFDB9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9F76C92" w14:textId="77777777" w:rsidR="003D1B71" w:rsidRPr="00590471" w:rsidRDefault="003D1B71" w:rsidP="00222466"/>
        </w:tc>
      </w:tr>
      <w:tr w:rsidR="003D1B71" w14:paraId="33E2E08A" w14:textId="77777777" w:rsidTr="003D1B71">
        <w:trPr>
          <w:trHeight w:val="543"/>
        </w:trPr>
        <w:tc>
          <w:tcPr>
            <w:tcW w:w="720" w:type="dxa"/>
          </w:tcPr>
          <w:p w14:paraId="6FC6EEA6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3DBE56A8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F507A54" wp14:editId="2D71CA13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43582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A0F4AB7" w14:textId="6317BFCF" w:rsidR="003D1B71" w:rsidRPr="00380FD1" w:rsidRDefault="00BC43D7" w:rsidP="00380FD1">
            <w:pPr>
              <w:pStyle w:val="Information"/>
            </w:pPr>
            <w:r>
              <w:t xml:space="preserve">Phase 7 </w:t>
            </w:r>
            <w:proofErr w:type="spellStart"/>
            <w:r>
              <w:t>ims</w:t>
            </w:r>
            <w:proofErr w:type="spellEnd"/>
            <w:r>
              <w:t xml:space="preserve"> Peshawar</w:t>
            </w:r>
          </w:p>
          <w:p w14:paraId="47B22699" w14:textId="77777777" w:rsidR="003D1B71" w:rsidRPr="00380FD1" w:rsidRDefault="00257CBE" w:rsidP="00380FD1">
            <w:pPr>
              <w:pStyle w:val="Information"/>
            </w:pPr>
            <w:sdt>
              <w:sdtPr>
                <w:id w:val="-798381348"/>
                <w:placeholder>
                  <w:docPart w:val="E8D42DA75C654571A5E3B659783EA872"/>
                </w:placeholder>
                <w:temporary/>
                <w:showingPlcHdr/>
                <w15:appearance w15:val="hidden"/>
              </w:sdtPr>
              <w:sdtEndPr/>
              <w:sdtContent>
                <w:r w:rsidR="003D1B71" w:rsidRPr="00380FD1">
                  <w:t>[City, ST ZIP Code]</w:t>
                </w:r>
              </w:sdtContent>
            </w:sdt>
          </w:p>
        </w:tc>
        <w:tc>
          <w:tcPr>
            <w:tcW w:w="423" w:type="dxa"/>
            <w:vMerge/>
          </w:tcPr>
          <w:p w14:paraId="187F867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F553BC5" w14:textId="77777777" w:rsidR="003D1B71" w:rsidRDefault="003D1B71" w:rsidP="005801E5">
            <w:pPr>
              <w:pStyle w:val="Heading1"/>
            </w:pPr>
          </w:p>
        </w:tc>
      </w:tr>
      <w:tr w:rsidR="003D1B71" w14:paraId="1FE58204" w14:textId="77777777" w:rsidTr="003D1B71">
        <w:trPr>
          <w:trHeight w:val="183"/>
        </w:trPr>
        <w:tc>
          <w:tcPr>
            <w:tcW w:w="720" w:type="dxa"/>
          </w:tcPr>
          <w:p w14:paraId="21CCDE3C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B765DF1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16FEBE98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5E2911B" w14:textId="77777777" w:rsidR="003D1B71" w:rsidRDefault="003D1B71" w:rsidP="005801E5">
            <w:pPr>
              <w:pStyle w:val="Heading1"/>
            </w:pPr>
          </w:p>
        </w:tc>
      </w:tr>
      <w:tr w:rsidR="003D1B71" w14:paraId="0CA4982C" w14:textId="77777777" w:rsidTr="003D1B71">
        <w:trPr>
          <w:trHeight w:val="624"/>
        </w:trPr>
        <w:tc>
          <w:tcPr>
            <w:tcW w:w="720" w:type="dxa"/>
          </w:tcPr>
          <w:p w14:paraId="42B998B0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5236B7B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162016A" wp14:editId="27DCF010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CC8A3D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PAEWWDQAAJY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ADF3BD5" w14:textId="5C009905" w:rsidR="003D1B71" w:rsidRPr="00380FD1" w:rsidRDefault="00BC43D7" w:rsidP="00380FD1">
            <w:pPr>
              <w:pStyle w:val="Information"/>
            </w:pPr>
            <w:r>
              <w:t>03402848674</w:t>
            </w:r>
          </w:p>
        </w:tc>
        <w:tc>
          <w:tcPr>
            <w:tcW w:w="423" w:type="dxa"/>
            <w:vMerge/>
          </w:tcPr>
          <w:p w14:paraId="01070E4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6BC9B75" w14:textId="77777777" w:rsidR="003D1B71" w:rsidRDefault="003D1B71" w:rsidP="005801E5">
            <w:pPr>
              <w:pStyle w:val="Heading1"/>
            </w:pPr>
          </w:p>
        </w:tc>
      </w:tr>
      <w:tr w:rsidR="003D1B71" w14:paraId="591A1616" w14:textId="77777777" w:rsidTr="003D1B71">
        <w:trPr>
          <w:trHeight w:val="183"/>
        </w:trPr>
        <w:tc>
          <w:tcPr>
            <w:tcW w:w="720" w:type="dxa"/>
          </w:tcPr>
          <w:p w14:paraId="216E8599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80803DB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5688AC68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44AEAAF" w14:textId="77777777" w:rsidR="003D1B71" w:rsidRDefault="003D1B71" w:rsidP="005801E5">
            <w:pPr>
              <w:pStyle w:val="Heading1"/>
            </w:pPr>
          </w:p>
        </w:tc>
      </w:tr>
      <w:tr w:rsidR="003D1B71" w14:paraId="6AD86AE0" w14:textId="77777777" w:rsidTr="003D1B71">
        <w:trPr>
          <w:trHeight w:val="633"/>
        </w:trPr>
        <w:tc>
          <w:tcPr>
            <w:tcW w:w="720" w:type="dxa"/>
          </w:tcPr>
          <w:p w14:paraId="58CE3404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9AE581D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1F26443" wp14:editId="2AFD4A8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7E0F89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cGG78jIAAOz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077487F" w14:textId="77381B31" w:rsidR="003D1B71" w:rsidRPr="00380FD1" w:rsidRDefault="00BC43D7" w:rsidP="00380FD1">
            <w:pPr>
              <w:pStyle w:val="Information"/>
            </w:pPr>
            <w:r>
              <w:t>alamaftab413@gmail.com</w:t>
            </w:r>
          </w:p>
        </w:tc>
        <w:tc>
          <w:tcPr>
            <w:tcW w:w="423" w:type="dxa"/>
            <w:vMerge/>
          </w:tcPr>
          <w:p w14:paraId="6B2502A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5E2DA2C" w14:textId="77777777" w:rsidR="003D1B71" w:rsidRDefault="003D1B71" w:rsidP="005801E5">
            <w:pPr>
              <w:pStyle w:val="Heading1"/>
            </w:pPr>
          </w:p>
        </w:tc>
      </w:tr>
      <w:tr w:rsidR="003D1B71" w14:paraId="63A692DA" w14:textId="77777777" w:rsidTr="003D1B71">
        <w:trPr>
          <w:trHeight w:val="174"/>
        </w:trPr>
        <w:tc>
          <w:tcPr>
            <w:tcW w:w="720" w:type="dxa"/>
          </w:tcPr>
          <w:p w14:paraId="0B89099E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34297CA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CC5EC5C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009664D" w14:textId="77777777" w:rsidR="003D1B71" w:rsidRDefault="003D1B71" w:rsidP="005801E5">
            <w:pPr>
              <w:pStyle w:val="Heading1"/>
            </w:pPr>
          </w:p>
        </w:tc>
      </w:tr>
      <w:tr w:rsidR="003D1B71" w14:paraId="0B5C29AE" w14:textId="77777777" w:rsidTr="003D1B71">
        <w:trPr>
          <w:trHeight w:val="633"/>
        </w:trPr>
        <w:tc>
          <w:tcPr>
            <w:tcW w:w="720" w:type="dxa"/>
          </w:tcPr>
          <w:p w14:paraId="085CB135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706E2F7" w14:textId="1D252D01" w:rsidR="003D1B71" w:rsidRPr="00376291" w:rsidRDefault="003D1B71" w:rsidP="00BC43D7">
            <w:pPr>
              <w:pStyle w:val="Information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14:paraId="0E3E1E16" w14:textId="3FD9AF41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0014EB3E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D91544F" w14:textId="77777777" w:rsidR="003D1B71" w:rsidRDefault="003D1B71" w:rsidP="005801E5">
            <w:pPr>
              <w:pStyle w:val="Heading1"/>
            </w:pPr>
          </w:p>
        </w:tc>
      </w:tr>
      <w:tr w:rsidR="003D1B71" w14:paraId="0C87287D" w14:textId="77777777" w:rsidTr="003D1B71">
        <w:trPr>
          <w:trHeight w:val="2448"/>
        </w:trPr>
        <w:tc>
          <w:tcPr>
            <w:tcW w:w="720" w:type="dxa"/>
          </w:tcPr>
          <w:p w14:paraId="69B7A431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4522DD8B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6599ECFE" w14:textId="77777777" w:rsidR="003D1B71" w:rsidRDefault="003D1B71" w:rsidP="00222466"/>
        </w:tc>
        <w:tc>
          <w:tcPr>
            <w:tcW w:w="6607" w:type="dxa"/>
            <w:vMerge/>
          </w:tcPr>
          <w:p w14:paraId="5D25C1C2" w14:textId="77777777" w:rsidR="003D1B71" w:rsidRDefault="003D1B71" w:rsidP="00222466"/>
        </w:tc>
      </w:tr>
    </w:tbl>
    <w:p w14:paraId="3829044D" w14:textId="560CA285" w:rsidR="007F5B63" w:rsidRPr="00CE1E3D" w:rsidRDefault="00043F0B" w:rsidP="00043F0B">
      <w:pPr>
        <w:pStyle w:val="BodyText"/>
        <w:ind w:left="3600"/>
      </w:pPr>
      <w:r w:rsidRPr="00043F0B">
        <w:t>https://github.com/4f74b</w:t>
      </w:r>
    </w:p>
    <w:sectPr w:rsidR="007F5B63" w:rsidRPr="00CE1E3D" w:rsidSect="003D1B71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C2A3EC" w14:textId="77777777" w:rsidR="00257CBE" w:rsidRDefault="00257CBE" w:rsidP="00590471">
      <w:r>
        <w:separator/>
      </w:r>
    </w:p>
  </w:endnote>
  <w:endnote w:type="continuationSeparator" w:id="0">
    <w:p w14:paraId="038FF665" w14:textId="77777777" w:rsidR="00257CBE" w:rsidRDefault="00257CBE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04138A" w14:textId="77777777" w:rsidR="00257CBE" w:rsidRDefault="00257CBE" w:rsidP="00590471">
      <w:r>
        <w:separator/>
      </w:r>
    </w:p>
  </w:footnote>
  <w:footnote w:type="continuationSeparator" w:id="0">
    <w:p w14:paraId="4C0E9EDA" w14:textId="77777777" w:rsidR="00257CBE" w:rsidRDefault="00257CBE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C1991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E971C3C" wp14:editId="662323B4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579E276" id="Group 26" o:spid="_x0000_s1026" alt="&quot;&quot;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260CA6"/>
    <w:multiLevelType w:val="hybridMultilevel"/>
    <w:tmpl w:val="402645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D8A"/>
    <w:rsid w:val="000130A2"/>
    <w:rsid w:val="00043F0B"/>
    <w:rsid w:val="00060042"/>
    <w:rsid w:val="0008685D"/>
    <w:rsid w:val="00090860"/>
    <w:rsid w:val="000F1548"/>
    <w:rsid w:val="00111296"/>
    <w:rsid w:val="00112FD7"/>
    <w:rsid w:val="00150ABD"/>
    <w:rsid w:val="001854E3"/>
    <w:rsid w:val="001946FC"/>
    <w:rsid w:val="001E56BE"/>
    <w:rsid w:val="00222466"/>
    <w:rsid w:val="00222E6C"/>
    <w:rsid w:val="0024753C"/>
    <w:rsid w:val="00257CBE"/>
    <w:rsid w:val="002705F5"/>
    <w:rsid w:val="00276026"/>
    <w:rsid w:val="002B4549"/>
    <w:rsid w:val="00310F17"/>
    <w:rsid w:val="00313E3C"/>
    <w:rsid w:val="00322A46"/>
    <w:rsid w:val="003326CB"/>
    <w:rsid w:val="00353B60"/>
    <w:rsid w:val="00376291"/>
    <w:rsid w:val="00380FD1"/>
    <w:rsid w:val="00383D02"/>
    <w:rsid w:val="00385DE7"/>
    <w:rsid w:val="003D1B71"/>
    <w:rsid w:val="00437F80"/>
    <w:rsid w:val="0046284A"/>
    <w:rsid w:val="004E158A"/>
    <w:rsid w:val="00565C77"/>
    <w:rsid w:val="0056708E"/>
    <w:rsid w:val="005801E5"/>
    <w:rsid w:val="00590471"/>
    <w:rsid w:val="005D01FA"/>
    <w:rsid w:val="005D5D8A"/>
    <w:rsid w:val="00653E17"/>
    <w:rsid w:val="006A08E8"/>
    <w:rsid w:val="006D79A8"/>
    <w:rsid w:val="0072353B"/>
    <w:rsid w:val="007575B6"/>
    <w:rsid w:val="00770416"/>
    <w:rsid w:val="007B3C81"/>
    <w:rsid w:val="007D67CA"/>
    <w:rsid w:val="007E668F"/>
    <w:rsid w:val="007F5B63"/>
    <w:rsid w:val="00803A0A"/>
    <w:rsid w:val="00846CB9"/>
    <w:rsid w:val="008566AA"/>
    <w:rsid w:val="008604DC"/>
    <w:rsid w:val="008A1E6E"/>
    <w:rsid w:val="008C024F"/>
    <w:rsid w:val="008C2CFC"/>
    <w:rsid w:val="0090415D"/>
    <w:rsid w:val="00912DC8"/>
    <w:rsid w:val="009475DC"/>
    <w:rsid w:val="00967B93"/>
    <w:rsid w:val="00971E43"/>
    <w:rsid w:val="009D090F"/>
    <w:rsid w:val="00A31464"/>
    <w:rsid w:val="00A31B16"/>
    <w:rsid w:val="00A33613"/>
    <w:rsid w:val="00A47A8D"/>
    <w:rsid w:val="00AC6C7E"/>
    <w:rsid w:val="00B0000F"/>
    <w:rsid w:val="00B1119C"/>
    <w:rsid w:val="00B4158A"/>
    <w:rsid w:val="00B6466C"/>
    <w:rsid w:val="00BB1B5D"/>
    <w:rsid w:val="00BC22C7"/>
    <w:rsid w:val="00BC43D7"/>
    <w:rsid w:val="00BD195A"/>
    <w:rsid w:val="00C07240"/>
    <w:rsid w:val="00C14078"/>
    <w:rsid w:val="00C85847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77A4CC0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Local\Microsoft\Office\16.0\DTS\en-US%7b20A0FE27-9256-454D-BCCD-9C340536FB77%7d\%7bE120FD51-3C7B-4400-9E4F-AC8D1D457A37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9DE9209267C403E8AE9ECF6EEA732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C434D8-098B-407C-9AB0-5C94857AD138}"/>
      </w:docPartPr>
      <w:docPartBody>
        <w:p w:rsidR="00000000" w:rsidRDefault="00EB3294">
          <w:pPr>
            <w:pStyle w:val="29DE9209267C403E8AE9ECF6EEA73232"/>
          </w:pPr>
          <w:r w:rsidRPr="00AC6C7E">
            <w:t>Experience</w:t>
          </w:r>
        </w:p>
      </w:docPartBody>
    </w:docPart>
    <w:docPart>
      <w:docPartPr>
        <w:name w:val="78D2F355F1574C03AC7D3F2B93E23B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08ADD7-0DF9-40BF-91E9-FA2DC80663EF}"/>
      </w:docPartPr>
      <w:docPartBody>
        <w:p w:rsidR="00000000" w:rsidRDefault="00EB3294">
          <w:pPr>
            <w:pStyle w:val="78D2F355F1574C03AC7D3F2B93E23B4C"/>
          </w:pPr>
          <w:r w:rsidRPr="00AC6C7E">
            <w:t>Education</w:t>
          </w:r>
        </w:p>
      </w:docPartBody>
    </w:docPart>
    <w:docPart>
      <w:docPartPr>
        <w:name w:val="856480E8EEBA4140848E9D21084F9F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87DF59-BDA2-4360-8ECA-214C5A289F26}"/>
      </w:docPartPr>
      <w:docPartBody>
        <w:p w:rsidR="00000000" w:rsidRDefault="00EB3294">
          <w:pPr>
            <w:pStyle w:val="856480E8EEBA4140848E9D21084F9F7F"/>
          </w:pPr>
          <w:r w:rsidRPr="00AC6C7E">
            <w:t>References</w:t>
          </w:r>
        </w:p>
      </w:docPartBody>
    </w:docPart>
    <w:docPart>
      <w:docPartPr>
        <w:name w:val="E8D42DA75C654571A5E3B659783EA8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EC638E-FF2F-40A0-8C76-2563250CF27D}"/>
      </w:docPartPr>
      <w:docPartBody>
        <w:p w:rsidR="00000000" w:rsidRDefault="00EB3294">
          <w:pPr>
            <w:pStyle w:val="E8D42DA75C654571A5E3B659783EA872"/>
          </w:pPr>
          <w:r w:rsidRPr="00380FD1">
            <w:t>[City, ST ZIP Code]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294"/>
    <w:rsid w:val="00EB3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15F06CCB01D467CA3C5F2E8CAAF3D8E">
    <w:name w:val="E15F06CCB01D467CA3C5F2E8CAAF3D8E"/>
  </w:style>
  <w:style w:type="paragraph" w:customStyle="1" w:styleId="CF2F1E9061534D2BBA19B1F48825F5C6">
    <w:name w:val="CF2F1E9061534D2BBA19B1F48825F5C6"/>
  </w:style>
  <w:style w:type="paragraph" w:customStyle="1" w:styleId="29DE9209267C403E8AE9ECF6EEA73232">
    <w:name w:val="29DE9209267C403E8AE9ECF6EEA73232"/>
  </w:style>
  <w:style w:type="paragraph" w:customStyle="1" w:styleId="189869513F6042BCB53A54510B56361C">
    <w:name w:val="189869513F6042BCB53A54510B56361C"/>
  </w:style>
  <w:style w:type="paragraph" w:customStyle="1" w:styleId="F4124F6E9DDD460091E46B563E2B5FD2">
    <w:name w:val="F4124F6E9DDD460091E46B563E2B5FD2"/>
  </w:style>
  <w:style w:type="paragraph" w:customStyle="1" w:styleId="4E903E73507F4D14BE332F199B685891">
    <w:name w:val="4E903E73507F4D14BE332F199B685891"/>
  </w:style>
  <w:style w:type="paragraph" w:customStyle="1" w:styleId="FA825808AB524CEB813096813C422793">
    <w:name w:val="FA825808AB524CEB813096813C422793"/>
  </w:style>
  <w:style w:type="paragraph" w:customStyle="1" w:styleId="C71837BFC89E40799B7500E70B5A7301">
    <w:name w:val="C71837BFC89E40799B7500E70B5A7301"/>
  </w:style>
  <w:style w:type="paragraph" w:customStyle="1" w:styleId="0C94498ACB0B4B82ACB4FA7948CA28DD">
    <w:name w:val="0C94498ACB0B4B82ACB4FA7948CA28DD"/>
  </w:style>
  <w:style w:type="paragraph" w:customStyle="1" w:styleId="EDB2CA83624949E6BB8B7200FC9BC59C">
    <w:name w:val="EDB2CA83624949E6BB8B7200FC9BC59C"/>
  </w:style>
  <w:style w:type="paragraph" w:customStyle="1" w:styleId="1BD806AB40EC4C318230C553F178031B">
    <w:name w:val="1BD806AB40EC4C318230C553F178031B"/>
  </w:style>
  <w:style w:type="paragraph" w:customStyle="1" w:styleId="E98F0A3CC3C44914997C8AC13C04E997">
    <w:name w:val="E98F0A3CC3C44914997C8AC13C04E997"/>
  </w:style>
  <w:style w:type="paragraph" w:customStyle="1" w:styleId="86FE2BF325484834A4FAEC464C1EDC9A">
    <w:name w:val="86FE2BF325484834A4FAEC464C1EDC9A"/>
  </w:style>
  <w:style w:type="paragraph" w:customStyle="1" w:styleId="A61F9317A5214AD08920C89AA37A5ECE">
    <w:name w:val="A61F9317A5214AD08920C89AA37A5ECE"/>
  </w:style>
  <w:style w:type="paragraph" w:customStyle="1" w:styleId="A6BDC4C802B24F4985213F53F739DD0F">
    <w:name w:val="A6BDC4C802B24F4985213F53F739DD0F"/>
  </w:style>
  <w:style w:type="paragraph" w:customStyle="1" w:styleId="5FEA7E86029D4B6EA77ABE92A5F362CB">
    <w:name w:val="5FEA7E86029D4B6EA77ABE92A5F362CB"/>
  </w:style>
  <w:style w:type="paragraph" w:customStyle="1" w:styleId="36BAEBEAB9FC4DC78E89D37508B8A205">
    <w:name w:val="36BAEBEAB9FC4DC78E89D37508B8A205"/>
  </w:style>
  <w:style w:type="paragraph" w:customStyle="1" w:styleId="DAA551A615B4441EB72BBB972B8AD9BC">
    <w:name w:val="DAA551A615B4441EB72BBB972B8AD9BC"/>
  </w:style>
  <w:style w:type="paragraph" w:customStyle="1" w:styleId="F030D9B4AA8145B3B4CDE768E70E3E48">
    <w:name w:val="F030D9B4AA8145B3B4CDE768E70E3E48"/>
  </w:style>
  <w:style w:type="paragraph" w:customStyle="1" w:styleId="78D2F355F1574C03AC7D3F2B93E23B4C">
    <w:name w:val="78D2F355F1574C03AC7D3F2B93E23B4C"/>
  </w:style>
  <w:style w:type="paragraph" w:customStyle="1" w:styleId="B681651695C94409BC2A40416732CC25">
    <w:name w:val="B681651695C94409BC2A40416732CC25"/>
  </w:style>
  <w:style w:type="paragraph" w:customStyle="1" w:styleId="792F935951B24BCF823FCE163CCA6635">
    <w:name w:val="792F935951B24BCF823FCE163CCA6635"/>
  </w:style>
  <w:style w:type="paragraph" w:customStyle="1" w:styleId="C6F63234E5FA423EA5C22AAC02805DA3">
    <w:name w:val="C6F63234E5FA423EA5C22AAC02805DA3"/>
  </w:style>
  <w:style w:type="paragraph" w:customStyle="1" w:styleId="0B54F2CD31444896A2611946F5462458">
    <w:name w:val="0B54F2CD31444896A2611946F5462458"/>
  </w:style>
  <w:style w:type="paragraph" w:customStyle="1" w:styleId="9791078855124017A88F9AF913718B7A">
    <w:name w:val="9791078855124017A88F9AF913718B7A"/>
  </w:style>
  <w:style w:type="paragraph" w:customStyle="1" w:styleId="5003F9E55E614E99BA812339EC025846">
    <w:name w:val="5003F9E55E614E99BA812339EC025846"/>
  </w:style>
  <w:style w:type="paragraph" w:customStyle="1" w:styleId="807EAFB5FA5C49D588353FD4E9681939">
    <w:name w:val="807EAFB5FA5C49D588353FD4E9681939"/>
  </w:style>
  <w:style w:type="paragraph" w:customStyle="1" w:styleId="856480E8EEBA4140848E9D21084F9F7F">
    <w:name w:val="856480E8EEBA4140848E9D21084F9F7F"/>
  </w:style>
  <w:style w:type="paragraph" w:customStyle="1" w:styleId="33F744D03F704E1086CA2E16E4D44B20">
    <w:name w:val="33F744D03F704E1086CA2E16E4D44B20"/>
  </w:style>
  <w:style w:type="paragraph" w:customStyle="1" w:styleId="4D006F48201F49919DA01CF7D7BFE0CE">
    <w:name w:val="4D006F48201F49919DA01CF7D7BFE0CE"/>
  </w:style>
  <w:style w:type="paragraph" w:customStyle="1" w:styleId="E8D42DA75C654571A5E3B659783EA872">
    <w:name w:val="E8D42DA75C654571A5E3B659783EA872"/>
  </w:style>
  <w:style w:type="paragraph" w:customStyle="1" w:styleId="9D4B18533E884A3EBEBAC24BA1B313E1">
    <w:name w:val="9D4B18533E884A3EBEBAC24BA1B313E1"/>
  </w:style>
  <w:style w:type="paragraph" w:customStyle="1" w:styleId="DD616D8F72CB4348AB056344AFD071D9">
    <w:name w:val="DD616D8F72CB4348AB056344AFD071D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09F67814FF0147418E794170F322F2F9">
    <w:name w:val="09F67814FF0147418E794170F322F2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{E120FD51-3C7B-4400-9E4F-AC8D1D457A37}tf78128832_win32</Template>
  <TotalTime>0</TotalTime>
  <Pages>1</Pages>
  <Words>89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2023-01-03T07:37:00Z</dcterms:created>
  <dcterms:modified xsi:type="dcterms:W3CDTF">2023-01-03T07:57:00Z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